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77565F">
        <w:trPr>
          <w:trHeight w:hRule="exact" w:val="252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EF309D" w:rsidRDefault="00D9625A" w:rsidP="00913946">
            <w:pPr>
              <w:pStyle w:val="Title"/>
              <w:rPr>
                <w:sz w:val="44"/>
                <w:szCs w:val="44"/>
              </w:rPr>
            </w:pPr>
            <w:r w:rsidRPr="00EF309D">
              <w:rPr>
                <w:sz w:val="44"/>
                <w:szCs w:val="44"/>
              </w:rPr>
              <w:t>Surabi A</w:t>
            </w:r>
            <w:r w:rsidR="00B906CA">
              <w:rPr>
                <w:sz w:val="44"/>
                <w:szCs w:val="44"/>
              </w:rPr>
              <w:t>shok</w:t>
            </w:r>
          </w:p>
          <w:p w:rsidR="00D9625A" w:rsidRPr="00CF1A49" w:rsidRDefault="003941A8" w:rsidP="00913946">
            <w:pPr>
              <w:pStyle w:val="ContactInfo"/>
              <w:contextualSpacing w:val="0"/>
            </w:pPr>
            <w:r>
              <w:t>Phone : +</w:t>
            </w:r>
            <w:r w:rsidR="00030B55">
              <w:t>91 9980648299</w:t>
            </w:r>
          </w:p>
          <w:p w:rsidR="00692703" w:rsidRPr="00CF1A49" w:rsidRDefault="0077565F" w:rsidP="00D9625A">
            <w:pPr>
              <w:pStyle w:val="ContactInfoEmphasis"/>
              <w:contextualSpacing w:val="0"/>
            </w:pPr>
            <w:r>
              <w:rPr>
                <w:color w:val="auto"/>
              </w:rPr>
              <w:t xml:space="preserve">        </w:t>
            </w:r>
            <w:r w:rsidR="00D9625A">
              <w:rPr>
                <w:color w:val="auto"/>
              </w:rPr>
              <w:t xml:space="preserve"> </w:t>
            </w:r>
            <w:r w:rsidR="00D9625A" w:rsidRPr="00D9625A">
              <w:rPr>
                <w:color w:val="auto"/>
              </w:rPr>
              <w:t>Email</w:t>
            </w:r>
            <w:r w:rsidR="00D9625A">
              <w:t xml:space="preserve">: </w:t>
            </w:r>
            <w:r>
              <w:rPr>
                <w:color w:val="0070C0"/>
              </w:rPr>
              <w:t>surabi.darshan</w:t>
            </w:r>
            <w:r w:rsidR="00D9625A" w:rsidRPr="00D9625A">
              <w:rPr>
                <w:color w:val="0070C0"/>
              </w:rPr>
              <w:t>@gmail.com</w:t>
            </w:r>
            <w:r w:rsidR="00692703" w:rsidRPr="00D9625A">
              <w:rPr>
                <w:color w:val="0070C0"/>
              </w:rPr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A42E668A039E49CEB4A7FDBC53F3207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Enter LinkedIn profile:"/>
                <w:tag w:val="Enter LinkedIn profile:"/>
                <w:id w:val="-1332902444"/>
                <w:placeholder>
                  <w:docPart w:val="6A0590544AF94234BD683DA2CB50781B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D9625A">
                  <w:rPr>
                    <w:color w:val="auto"/>
                  </w:rPr>
                  <w:t>LinkedIn Profile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759871761"/>
                <w:placeholder>
                  <w:docPart w:val="5B3E3198E0B244EC9EF341C0C005F11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hyperlink r:id="rId7" w:history="1">
              <w:r w:rsidR="00D9625A" w:rsidRPr="00D9625A">
                <w:rPr>
                  <w:rStyle w:val="Hyperlink"/>
                  <w:color w:val="0070C0"/>
                </w:rPr>
                <w:t>https://www.linkedin.com/in/surabiashok/</w:t>
              </w:r>
            </w:hyperlink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1755A8" w:rsidRPr="00CF1A49" w:rsidRDefault="00577966" w:rsidP="00913946">
            <w:pPr>
              <w:contextualSpacing w:val="0"/>
            </w:pPr>
            <w:r>
              <w:rPr>
                <w:rFonts w:ascii="Segoe UI" w:hAnsi="Segoe UI" w:cs="Segoe UI"/>
                <w:shd w:val="clear" w:color="auto" w:fill="FFFFFF"/>
              </w:rPr>
              <w:t>3</w:t>
            </w:r>
            <w:r w:rsidR="00230B0B">
              <w:rPr>
                <w:rFonts w:ascii="Segoe UI" w:hAnsi="Segoe UI" w:cs="Segoe UI"/>
                <w:shd w:val="clear" w:color="auto" w:fill="FFFFFF"/>
              </w:rPr>
              <w:t>.5</w:t>
            </w:r>
            <w:bookmarkStart w:id="0" w:name="_GoBack"/>
            <w:bookmarkEnd w:id="0"/>
            <w:r w:rsidR="005C04C3">
              <w:rPr>
                <w:rFonts w:ascii="Segoe UI" w:hAnsi="Segoe UI" w:cs="Segoe UI"/>
                <w:shd w:val="clear" w:color="auto" w:fill="FFFFFF"/>
              </w:rPr>
              <w:t xml:space="preserve"> years</w:t>
            </w:r>
            <w:r w:rsidR="002F77D3">
              <w:rPr>
                <w:rFonts w:ascii="Segoe UI" w:hAnsi="Segoe UI" w:cs="Segoe UI"/>
                <w:shd w:val="clear" w:color="auto" w:fill="FFFFFF"/>
              </w:rPr>
              <w:t xml:space="preserve"> of</w:t>
            </w:r>
            <w:r w:rsidR="00EA6C83">
              <w:rPr>
                <w:rFonts w:ascii="Segoe UI" w:hAnsi="Segoe UI" w:cs="Segoe UI"/>
                <w:shd w:val="clear" w:color="auto" w:fill="FFFFFF"/>
              </w:rPr>
              <w:t xml:space="preserve"> experience as a quality analyst. </w:t>
            </w:r>
            <w:r w:rsidR="00D9625A">
              <w:rPr>
                <w:rFonts w:ascii="Segoe UI" w:hAnsi="Segoe UI" w:cs="Segoe UI"/>
                <w:shd w:val="clear" w:color="auto" w:fill="FFFFFF"/>
              </w:rPr>
              <w:t>Experienced Business Technology Analyst with a demonstrated history of working in the management consulting industry. Skilled in Test Automation</w:t>
            </w:r>
            <w:r w:rsidR="00CC2372">
              <w:rPr>
                <w:rFonts w:ascii="Segoe UI" w:hAnsi="Segoe UI" w:cs="Segoe UI"/>
                <w:shd w:val="clear" w:color="auto" w:fill="FFFFFF"/>
              </w:rPr>
              <w:t>, Functional Testing, Core Java</w:t>
            </w:r>
            <w:r w:rsidR="00D9625A">
              <w:rPr>
                <w:rFonts w:ascii="Segoe UI" w:hAnsi="Segoe UI" w:cs="Segoe UI"/>
                <w:shd w:val="clear" w:color="auto" w:fill="FFFFFF"/>
              </w:rPr>
              <w:t xml:space="preserve"> and Manual Testing.</w:t>
            </w:r>
          </w:p>
        </w:tc>
      </w:tr>
    </w:tbl>
    <w:p w:rsidR="004E01EB" w:rsidRPr="00CF1A49" w:rsidRDefault="00846C0E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BD7A9F47198544DD982A654C40F80171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581EA0">
        <w:trPr>
          <w:trHeight w:val="2794"/>
        </w:trPr>
        <w:tc>
          <w:tcPr>
            <w:tcW w:w="9355" w:type="dxa"/>
          </w:tcPr>
          <w:p w:rsidR="001D0BF1" w:rsidRDefault="00360D6B" w:rsidP="001D0BF1">
            <w:pPr>
              <w:pStyle w:val="Heading3"/>
              <w:contextualSpacing w:val="0"/>
              <w:outlineLvl w:val="2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-299720</wp:posOffset>
                  </wp:positionH>
                  <wp:positionV relativeFrom="paragraph">
                    <wp:posOffset>188595</wp:posOffset>
                  </wp:positionV>
                  <wp:extent cx="393700" cy="393700"/>
                  <wp:effectExtent l="0" t="0" r="6350" b="635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2" name="Picture 2" descr="Deloi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loit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</w:t>
            </w:r>
            <w:r w:rsidR="00D9625A">
              <w:t>March 2017</w:t>
            </w:r>
            <w:r w:rsidR="001D0BF1" w:rsidRPr="00CF1A49">
              <w:t xml:space="preserve"> – </w:t>
            </w:r>
            <w:r w:rsidR="00D9625A">
              <w:t>Present</w:t>
            </w:r>
          </w:p>
          <w:p w:rsidR="00360D6B" w:rsidRPr="00CF1A49" w:rsidRDefault="00360D6B" w:rsidP="001D0BF1">
            <w:pPr>
              <w:pStyle w:val="Heading3"/>
              <w:contextualSpacing w:val="0"/>
              <w:outlineLvl w:val="2"/>
            </w:pPr>
            <w:r>
              <w:rPr>
                <w:sz w:val="28"/>
                <w:szCs w:val="28"/>
              </w:rPr>
              <w:t xml:space="preserve"> </w:t>
            </w:r>
            <w:r w:rsidRPr="00360D6B">
              <w:rPr>
                <w:sz w:val="28"/>
                <w:szCs w:val="28"/>
              </w:rPr>
              <w:t>Deloitte</w:t>
            </w:r>
          </w:p>
          <w:p w:rsidR="001D0BF1" w:rsidRPr="00CF1A49" w:rsidRDefault="00360D6B" w:rsidP="001D0BF1">
            <w:pPr>
              <w:pStyle w:val="Heading2"/>
              <w:contextualSpacing w:val="0"/>
              <w:outlineLvl w:val="1"/>
            </w:pPr>
            <w:r>
              <w:t xml:space="preserve"> </w:t>
            </w:r>
            <w:r w:rsidR="00363C30">
              <w:t>Business TECHNOLOGY ANALYST</w:t>
            </w:r>
          </w:p>
          <w:p w:rsidR="00FD0D06" w:rsidRPr="00FD0D06" w:rsidRDefault="000229B5" w:rsidP="00FD0D06">
            <w:pPr>
              <w:pStyle w:val="ListParagraph"/>
              <w:numPr>
                <w:ilvl w:val="0"/>
                <w:numId w:val="14"/>
              </w:numPr>
            </w:pP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Worked as a Quality Assurance Engineer for the client "Anthem", using Mainframe online screens.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My role involved the following: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1) </w:t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Working on IBM Mainframe for enrollment and Providers Applications.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2) </w:t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Undertaking test planning activities related to test strategy preparation, test plan preparation, test cases preparation and test case execution.</w:t>
            </w:r>
          </w:p>
          <w:p w:rsidR="00FD0D06" w:rsidRPr="00FD0D06" w:rsidRDefault="00FD0D06" w:rsidP="00FD0D06">
            <w:pPr>
              <w:pStyle w:val="ListParagraph"/>
            </w:pPr>
          </w:p>
          <w:p w:rsidR="001E3120" w:rsidRPr="00CF1A49" w:rsidRDefault="00FD0D06" w:rsidP="00FD0D06">
            <w:pPr>
              <w:pStyle w:val="ListParagraph"/>
              <w:numPr>
                <w:ilvl w:val="0"/>
                <w:numId w:val="14"/>
              </w:numPr>
            </w:pP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Working as an automation tester for the product "TruVault" for the client "Johnson and Johnson" using tools like Selenium, Java and TestNg.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My role involves requirement gathering, requirement analysis and test planning using Agile methodologies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360D6B" w:rsidP="00F61DF9">
            <w:pPr>
              <w:pStyle w:val="Heading3"/>
              <w:contextualSpacing w:val="0"/>
              <w:outlineLvl w:val="2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-312420</wp:posOffset>
                  </wp:positionH>
                  <wp:positionV relativeFrom="paragraph">
                    <wp:posOffset>134620</wp:posOffset>
                  </wp:positionV>
                  <wp:extent cx="285750" cy="285750"/>
                  <wp:effectExtent l="0" t="0" r="0" b="0"/>
                  <wp:wrapTight wrapText="bothSides">
                    <wp:wrapPolygon edited="0">
                      <wp:start x="0" y="0"/>
                      <wp:lineTo x="0" y="20160"/>
                      <wp:lineTo x="20160" y="20160"/>
                      <wp:lineTo x="20160" y="0"/>
                      <wp:lineTo x="0" y="0"/>
                    </wp:wrapPolygon>
                  </wp:wrapTight>
                  <wp:docPr id="3" name="Picture 3" descr="Smart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mart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</w:t>
            </w:r>
            <w:r w:rsidR="00DD412E">
              <w:t>DECEMBER 2015</w:t>
            </w:r>
            <w:r w:rsidR="00F61DF9" w:rsidRPr="00CF1A49">
              <w:t xml:space="preserve"> – </w:t>
            </w:r>
            <w:r w:rsidR="00DD412E">
              <w:t>MaRCH 2017</w:t>
            </w:r>
          </w:p>
          <w:p w:rsidR="00F61DF9" w:rsidRPr="00360D6B" w:rsidRDefault="00F61DF9" w:rsidP="00F61DF9">
            <w:pPr>
              <w:pStyle w:val="Heading2"/>
              <w:contextualSpacing w:val="0"/>
              <w:outlineLvl w:val="1"/>
              <w:rPr>
                <w:rStyle w:val="SubtleReference"/>
                <w:b/>
                <w:sz w:val="28"/>
                <w:szCs w:val="28"/>
              </w:rPr>
            </w:pPr>
            <w:r w:rsidRPr="00CF1A49">
              <w:t xml:space="preserve"> </w:t>
            </w:r>
            <w:r w:rsidR="00360D6B">
              <w:t xml:space="preserve">    </w:t>
            </w:r>
            <w:r w:rsidR="00865424" w:rsidRPr="00360D6B">
              <w:rPr>
                <w:rStyle w:val="SubtleReference"/>
                <w:b/>
                <w:sz w:val="28"/>
                <w:szCs w:val="28"/>
              </w:rPr>
              <w:t>SMARTRON INDIA PVT LIMITED</w:t>
            </w:r>
          </w:p>
          <w:p w:rsidR="00360D6B" w:rsidRPr="00CF1A49" w:rsidRDefault="00360D6B" w:rsidP="00F61DF9">
            <w:pPr>
              <w:pStyle w:val="Heading2"/>
              <w:contextualSpacing w:val="0"/>
              <w:outlineLvl w:val="1"/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     QA Engineer</w:t>
            </w:r>
          </w:p>
          <w:p w:rsidR="00360D6B" w:rsidRPr="00360D6B" w:rsidRDefault="0030560D" w:rsidP="00360D6B">
            <w:pPr>
              <w:pStyle w:val="ListParagraph"/>
              <w:numPr>
                <w:ilvl w:val="0"/>
                <w:numId w:val="15"/>
              </w:numPr>
            </w:pPr>
            <w:r w:rsidRPr="00360D6B">
              <w:rPr>
                <w:rStyle w:val="lt-line-clampline"/>
                <w:rFonts w:ascii="Segoe UI" w:hAnsi="Segoe UI" w:cs="Segoe UI"/>
                <w:sz w:val="21"/>
                <w:szCs w:val="21"/>
                <w:bdr w:val="none" w:sz="0" w:space="0" w:color="auto" w:frame="1"/>
                <w:shd w:val="clear" w:color="auto" w:fill="FFFFFF"/>
              </w:rPr>
              <w:t>Worked as an automation tester on the mobile platform for "T-Phone" using the tool UI Automator.</w:t>
            </w:r>
          </w:p>
          <w:p w:rsidR="00F61DF9" w:rsidRDefault="0030560D" w:rsidP="00360D6B">
            <w:pPr>
              <w:pStyle w:val="ListParagraph"/>
              <w:numPr>
                <w:ilvl w:val="0"/>
                <w:numId w:val="15"/>
              </w:numPr>
            </w:pPr>
            <w:r w:rsidRPr="00360D6B">
              <w:rPr>
                <w:rStyle w:val="lt-line-clampline"/>
                <w:rFonts w:ascii="Segoe UI" w:hAnsi="Segoe UI" w:cs="Segoe UI"/>
                <w:sz w:val="21"/>
                <w:szCs w:val="21"/>
                <w:bdr w:val="none" w:sz="0" w:space="0" w:color="auto" w:frame="1"/>
                <w:shd w:val="clear" w:color="auto" w:fill="FFFFFF"/>
              </w:rPr>
              <w:t>My role also involved, developing, maintaining and debugging of the test scripts.</w:t>
            </w:r>
            <w:r w:rsidRPr="00360D6B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 </w:t>
            </w:r>
          </w:p>
        </w:tc>
      </w:tr>
    </w:tbl>
    <w:sdt>
      <w:sdtPr>
        <w:alias w:val="Education:"/>
        <w:tag w:val="Education:"/>
        <w:id w:val="-1908763273"/>
        <w:placeholder>
          <w:docPart w:val="3178F1A6FE1C4C7FAD198CD0B3F1D38B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EF309D">
        <w:trPr>
          <w:trHeight w:val="553"/>
        </w:trPr>
        <w:tc>
          <w:tcPr>
            <w:tcW w:w="9290" w:type="dxa"/>
          </w:tcPr>
          <w:p w:rsidR="00360D6B" w:rsidRDefault="00EC6CC2" w:rsidP="0091560E">
            <w:pPr>
              <w:pStyle w:val="Heading3"/>
              <w:contextualSpacing w:val="0"/>
              <w:outlineLvl w:val="2"/>
            </w:pPr>
            <w:r>
              <w:t>JuLY</w:t>
            </w:r>
            <w:r w:rsidR="001D0BF1" w:rsidRPr="00CF1A49">
              <w:t xml:space="preserve"> </w:t>
            </w:r>
            <w:r w:rsidR="00C73BFE">
              <w:t>2015</w:t>
            </w:r>
          </w:p>
          <w:p w:rsidR="0091560E" w:rsidRDefault="0091560E" w:rsidP="0091560E">
            <w:pPr>
              <w:pStyle w:val="Heading3"/>
              <w:contextualSpacing w:val="0"/>
              <w:outlineLvl w:val="2"/>
            </w:pPr>
          </w:p>
          <w:p w:rsidR="007538DC" w:rsidRDefault="009500F5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BACHELOR OF ENGINEERING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SAI VIDYA INSTITUTE OF TECHNOLOGY</w:t>
            </w:r>
          </w:p>
          <w:p w:rsidR="00360D6B" w:rsidRDefault="00360D6B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</w:p>
          <w:p w:rsidR="00360D6B" w:rsidRDefault="00360D6B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</w:p>
          <w:p w:rsidR="00360D6B" w:rsidRPr="00CF1A49" w:rsidRDefault="00360D6B" w:rsidP="00EF309D">
            <w:pPr>
              <w:pStyle w:val="Heading2"/>
              <w:contextualSpacing w:val="0"/>
              <w:outlineLvl w:val="1"/>
            </w:pPr>
          </w:p>
        </w:tc>
      </w:tr>
    </w:tbl>
    <w:sdt>
      <w:sdtPr>
        <w:rPr>
          <w:b w:val="0"/>
          <w:smallCaps/>
          <w:color w:val="595959" w:themeColor="text1" w:themeTint="A6"/>
        </w:rPr>
        <w:alias w:val="Skills:"/>
        <w:tag w:val="Skills:"/>
        <w:id w:val="-1392877668"/>
        <w:placeholder>
          <w:docPart w:val="156C772B140046529F608A42D71BCE42"/>
        </w:placeholder>
        <w:temporary/>
        <w:showingPlcHdr/>
        <w15:appearance w15:val="hidden"/>
      </w:sdtPr>
      <w:sdtEndPr>
        <w:rPr>
          <w:b/>
          <w:smallCaps w:val="0"/>
          <w:color w:val="262626" w:themeColor="text1" w:themeTint="D9"/>
        </w:rPr>
      </w:sdtEndPr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Automation Testing</w:t>
            </w:r>
          </w:p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Selenium &amp; Selenium Web Driver</w:t>
            </w:r>
          </w:p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Basic HTML and JQuery</w:t>
            </w:r>
          </w:p>
          <w:p w:rsidR="005D4B72" w:rsidRDefault="0091560E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JIRA</w:t>
            </w:r>
          </w:p>
          <w:p w:rsidR="0091560E" w:rsidRDefault="0091560E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MYSQL Database</w:t>
            </w:r>
          </w:p>
          <w:p w:rsidR="0091560E" w:rsidRPr="006E1507" w:rsidRDefault="0091560E" w:rsidP="0091560E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6E1507" w:rsidRDefault="00EF309D" w:rsidP="006E1507">
            <w:pPr>
              <w:pStyle w:val="ListBullet"/>
              <w:contextualSpacing w:val="0"/>
            </w:pPr>
            <w:r>
              <w:t>Core Java</w:t>
            </w:r>
          </w:p>
          <w:p w:rsidR="001E3120" w:rsidRDefault="00EF309D" w:rsidP="006E1507">
            <w:pPr>
              <w:pStyle w:val="ListBullet"/>
              <w:contextualSpacing w:val="0"/>
            </w:pPr>
            <w:r>
              <w:t>Manual Testing</w:t>
            </w:r>
          </w:p>
          <w:p w:rsidR="00EF309D" w:rsidRDefault="00EF309D" w:rsidP="006E1507">
            <w:pPr>
              <w:pStyle w:val="ListBullet"/>
              <w:contextualSpacing w:val="0"/>
            </w:pPr>
            <w:r>
              <w:t>Requirements analysis and test planning</w:t>
            </w:r>
          </w:p>
          <w:p w:rsidR="00DD412E" w:rsidRPr="006E1507" w:rsidRDefault="00144C70" w:rsidP="006E1507">
            <w:pPr>
              <w:pStyle w:val="ListBullet"/>
              <w:contextualSpacing w:val="0"/>
            </w:pPr>
            <w:r>
              <w:t>GIT</w:t>
            </w:r>
          </w:p>
          <w:p w:rsidR="001E3120" w:rsidRPr="006E1507" w:rsidRDefault="001E3120" w:rsidP="00EF309D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:rsidR="00B51D1B" w:rsidRPr="006E1507" w:rsidRDefault="00B51D1B" w:rsidP="006E1507"/>
    <w:sectPr w:rsidR="00B51D1B" w:rsidRPr="006E1507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C0E" w:rsidRDefault="00846C0E" w:rsidP="0068194B">
      <w:r>
        <w:separator/>
      </w:r>
    </w:p>
    <w:p w:rsidR="00846C0E" w:rsidRDefault="00846C0E"/>
    <w:p w:rsidR="00846C0E" w:rsidRDefault="00846C0E"/>
  </w:endnote>
  <w:endnote w:type="continuationSeparator" w:id="0">
    <w:p w:rsidR="00846C0E" w:rsidRDefault="00846C0E" w:rsidP="0068194B">
      <w:r>
        <w:continuationSeparator/>
      </w:r>
    </w:p>
    <w:p w:rsidR="00846C0E" w:rsidRDefault="00846C0E"/>
    <w:p w:rsidR="00846C0E" w:rsidRDefault="00846C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237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C0E" w:rsidRDefault="00846C0E" w:rsidP="0068194B">
      <w:r>
        <w:separator/>
      </w:r>
    </w:p>
    <w:p w:rsidR="00846C0E" w:rsidRDefault="00846C0E"/>
    <w:p w:rsidR="00846C0E" w:rsidRDefault="00846C0E"/>
  </w:footnote>
  <w:footnote w:type="continuationSeparator" w:id="0">
    <w:p w:rsidR="00846C0E" w:rsidRDefault="00846C0E" w:rsidP="0068194B">
      <w:r>
        <w:continuationSeparator/>
      </w:r>
    </w:p>
    <w:p w:rsidR="00846C0E" w:rsidRDefault="00846C0E"/>
    <w:p w:rsidR="00846C0E" w:rsidRDefault="00846C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B2831E7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6F64422"/>
    <w:multiLevelType w:val="hybridMultilevel"/>
    <w:tmpl w:val="F1920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C7864AA"/>
    <w:multiLevelType w:val="hybridMultilevel"/>
    <w:tmpl w:val="15E8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01864"/>
    <w:multiLevelType w:val="hybridMultilevel"/>
    <w:tmpl w:val="EBBC2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4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5A"/>
    <w:rsid w:val="000001EF"/>
    <w:rsid w:val="00007322"/>
    <w:rsid w:val="00007728"/>
    <w:rsid w:val="00010650"/>
    <w:rsid w:val="000229B5"/>
    <w:rsid w:val="00022A55"/>
    <w:rsid w:val="00024584"/>
    <w:rsid w:val="00024730"/>
    <w:rsid w:val="00030B55"/>
    <w:rsid w:val="00055E95"/>
    <w:rsid w:val="0007021F"/>
    <w:rsid w:val="00080FF2"/>
    <w:rsid w:val="000B2BA5"/>
    <w:rsid w:val="000F2F8C"/>
    <w:rsid w:val="0010006E"/>
    <w:rsid w:val="001045A8"/>
    <w:rsid w:val="00114A91"/>
    <w:rsid w:val="001427E1"/>
    <w:rsid w:val="00144C70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51EF"/>
    <w:rsid w:val="001F6140"/>
    <w:rsid w:val="00203573"/>
    <w:rsid w:val="0020597D"/>
    <w:rsid w:val="00213B4C"/>
    <w:rsid w:val="002253B0"/>
    <w:rsid w:val="00230B0B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2F77D3"/>
    <w:rsid w:val="0030560D"/>
    <w:rsid w:val="00307140"/>
    <w:rsid w:val="00316DFF"/>
    <w:rsid w:val="00325B57"/>
    <w:rsid w:val="00336056"/>
    <w:rsid w:val="003544E1"/>
    <w:rsid w:val="00360D6B"/>
    <w:rsid w:val="00363C30"/>
    <w:rsid w:val="00366398"/>
    <w:rsid w:val="003941A8"/>
    <w:rsid w:val="003A0632"/>
    <w:rsid w:val="003A30E5"/>
    <w:rsid w:val="003A6ADF"/>
    <w:rsid w:val="003B5928"/>
    <w:rsid w:val="003D380F"/>
    <w:rsid w:val="003E160D"/>
    <w:rsid w:val="003F1D5F"/>
    <w:rsid w:val="00404869"/>
    <w:rsid w:val="00405128"/>
    <w:rsid w:val="00406CFF"/>
    <w:rsid w:val="00416B25"/>
    <w:rsid w:val="00420592"/>
    <w:rsid w:val="004319E0"/>
    <w:rsid w:val="00437E8C"/>
    <w:rsid w:val="00440225"/>
    <w:rsid w:val="004550D4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3A06"/>
    <w:rsid w:val="005365BB"/>
    <w:rsid w:val="00566A35"/>
    <w:rsid w:val="0056701E"/>
    <w:rsid w:val="005740D7"/>
    <w:rsid w:val="00577966"/>
    <w:rsid w:val="00581EA0"/>
    <w:rsid w:val="005A0F26"/>
    <w:rsid w:val="005A1B10"/>
    <w:rsid w:val="005A6850"/>
    <w:rsid w:val="005B1B1B"/>
    <w:rsid w:val="005C04C3"/>
    <w:rsid w:val="005C5932"/>
    <w:rsid w:val="005D3CA7"/>
    <w:rsid w:val="005D4B72"/>
    <w:rsid w:val="005D4CC1"/>
    <w:rsid w:val="005F4B91"/>
    <w:rsid w:val="005F55D2"/>
    <w:rsid w:val="0062312F"/>
    <w:rsid w:val="00625F2C"/>
    <w:rsid w:val="006618E9"/>
    <w:rsid w:val="0068194B"/>
    <w:rsid w:val="00691986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7565F"/>
    <w:rsid w:val="0079206B"/>
    <w:rsid w:val="00796076"/>
    <w:rsid w:val="007C0566"/>
    <w:rsid w:val="007C606B"/>
    <w:rsid w:val="007E6A61"/>
    <w:rsid w:val="00801140"/>
    <w:rsid w:val="00803404"/>
    <w:rsid w:val="00834955"/>
    <w:rsid w:val="00846C0E"/>
    <w:rsid w:val="00855B59"/>
    <w:rsid w:val="00860461"/>
    <w:rsid w:val="0086487C"/>
    <w:rsid w:val="00865424"/>
    <w:rsid w:val="00870B20"/>
    <w:rsid w:val="008829F8"/>
    <w:rsid w:val="00885897"/>
    <w:rsid w:val="00892AFC"/>
    <w:rsid w:val="008A6538"/>
    <w:rsid w:val="008C7056"/>
    <w:rsid w:val="008F3B14"/>
    <w:rsid w:val="00900B9C"/>
    <w:rsid w:val="00901899"/>
    <w:rsid w:val="0090344B"/>
    <w:rsid w:val="00905715"/>
    <w:rsid w:val="0091321E"/>
    <w:rsid w:val="00913946"/>
    <w:rsid w:val="0091560E"/>
    <w:rsid w:val="0092726B"/>
    <w:rsid w:val="009361BA"/>
    <w:rsid w:val="00944F78"/>
    <w:rsid w:val="009500F5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906CA"/>
    <w:rsid w:val="00BA1546"/>
    <w:rsid w:val="00BB4E51"/>
    <w:rsid w:val="00BD431F"/>
    <w:rsid w:val="00BE423E"/>
    <w:rsid w:val="00BF61AC"/>
    <w:rsid w:val="00BF7CF7"/>
    <w:rsid w:val="00C47FA6"/>
    <w:rsid w:val="00C57FC6"/>
    <w:rsid w:val="00C66A7D"/>
    <w:rsid w:val="00C73BFE"/>
    <w:rsid w:val="00C779DA"/>
    <w:rsid w:val="00C814F7"/>
    <w:rsid w:val="00CA4B4D"/>
    <w:rsid w:val="00CB35C3"/>
    <w:rsid w:val="00CC2372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9625A"/>
    <w:rsid w:val="00DA3914"/>
    <w:rsid w:val="00DA59AA"/>
    <w:rsid w:val="00DB6915"/>
    <w:rsid w:val="00DB7E1E"/>
    <w:rsid w:val="00DC1B78"/>
    <w:rsid w:val="00DC2A2F"/>
    <w:rsid w:val="00DC600B"/>
    <w:rsid w:val="00DD412E"/>
    <w:rsid w:val="00DD5751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A6C83"/>
    <w:rsid w:val="00EC1351"/>
    <w:rsid w:val="00EC4CBF"/>
    <w:rsid w:val="00EC6CC2"/>
    <w:rsid w:val="00EE2CA8"/>
    <w:rsid w:val="00EF17E8"/>
    <w:rsid w:val="00EF309D"/>
    <w:rsid w:val="00EF51D9"/>
    <w:rsid w:val="00F01A10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0D06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932C"/>
  <w15:chartTrackingRefBased/>
  <w15:docId w15:val="{0C29B0D1-CA2E-437C-92B0-74DA2019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lt-line-clampline">
    <w:name w:val="lt-line-clamp__line"/>
    <w:basedOn w:val="DefaultParagraphFont"/>
    <w:rsid w:val="00305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rabiashok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rabia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42E668A039E49CEB4A7FDBC53F3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E54C3-F379-401C-9E8C-833887F10C70}"/>
      </w:docPartPr>
      <w:docPartBody>
        <w:p w:rsidR="00B35602" w:rsidRDefault="007D3454">
          <w:pPr>
            <w:pStyle w:val="A42E668A039E49CEB4A7FDBC53F32079"/>
          </w:pPr>
          <w:r w:rsidRPr="00CF1A49">
            <w:t>·</w:t>
          </w:r>
        </w:p>
      </w:docPartBody>
    </w:docPart>
    <w:docPart>
      <w:docPartPr>
        <w:name w:val="6A0590544AF94234BD683DA2CB507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0828B-57B6-4286-ADDD-1187F1AE299A}"/>
      </w:docPartPr>
      <w:docPartBody>
        <w:p w:rsidR="00B35602" w:rsidRDefault="007D3454">
          <w:pPr>
            <w:pStyle w:val="6A0590544AF94234BD683DA2CB50781B"/>
          </w:pPr>
          <w:r w:rsidRPr="00CF1A49">
            <w:t>LinkedIn Profile</w:t>
          </w:r>
        </w:p>
      </w:docPartBody>
    </w:docPart>
    <w:docPart>
      <w:docPartPr>
        <w:name w:val="5B3E3198E0B244EC9EF341C0C005F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D9236-36D2-4051-889F-901F03B130D1}"/>
      </w:docPartPr>
      <w:docPartBody>
        <w:p w:rsidR="00B35602" w:rsidRDefault="007D3454">
          <w:pPr>
            <w:pStyle w:val="5B3E3198E0B244EC9EF341C0C005F116"/>
          </w:pPr>
          <w:r w:rsidRPr="00CF1A49">
            <w:t>·</w:t>
          </w:r>
        </w:p>
      </w:docPartBody>
    </w:docPart>
    <w:docPart>
      <w:docPartPr>
        <w:name w:val="BD7A9F47198544DD982A654C40F80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09B2F-B0DF-47DD-A496-5F5B5AF7CB0E}"/>
      </w:docPartPr>
      <w:docPartBody>
        <w:p w:rsidR="00B35602" w:rsidRDefault="007D3454">
          <w:pPr>
            <w:pStyle w:val="BD7A9F47198544DD982A654C40F80171"/>
          </w:pPr>
          <w:r w:rsidRPr="00CF1A49">
            <w:t>Experience</w:t>
          </w:r>
        </w:p>
      </w:docPartBody>
    </w:docPart>
    <w:docPart>
      <w:docPartPr>
        <w:name w:val="3178F1A6FE1C4C7FAD198CD0B3F1D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C2F22-FDF1-49B8-B61D-FB8C2A65F9F7}"/>
      </w:docPartPr>
      <w:docPartBody>
        <w:p w:rsidR="00B35602" w:rsidRDefault="007D3454">
          <w:pPr>
            <w:pStyle w:val="3178F1A6FE1C4C7FAD198CD0B3F1D38B"/>
          </w:pPr>
          <w:r w:rsidRPr="00CF1A49">
            <w:t>Education</w:t>
          </w:r>
        </w:p>
      </w:docPartBody>
    </w:docPart>
    <w:docPart>
      <w:docPartPr>
        <w:name w:val="156C772B140046529F608A42D71BC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BF5D6-B509-43B2-88A2-9A67508492BF}"/>
      </w:docPartPr>
      <w:docPartBody>
        <w:p w:rsidR="00B35602" w:rsidRDefault="007D3454">
          <w:pPr>
            <w:pStyle w:val="156C772B140046529F608A42D71BCE42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454"/>
    <w:rsid w:val="000A521B"/>
    <w:rsid w:val="002824F1"/>
    <w:rsid w:val="005C4C27"/>
    <w:rsid w:val="007D3454"/>
    <w:rsid w:val="008A490E"/>
    <w:rsid w:val="00AE6189"/>
    <w:rsid w:val="00B35602"/>
    <w:rsid w:val="00E1114B"/>
    <w:rsid w:val="00E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A9892692544B41A89F79B49BAD340F">
    <w:name w:val="A8A9892692544B41A89F79B49BAD340F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A2273D35DE0A47298A341F8553164F62">
    <w:name w:val="A2273D35DE0A47298A341F8553164F62"/>
  </w:style>
  <w:style w:type="paragraph" w:customStyle="1" w:styleId="4A9CFD0C2C424CB395F8D936CAA542F3">
    <w:name w:val="4A9CFD0C2C424CB395F8D936CAA542F3"/>
  </w:style>
  <w:style w:type="paragraph" w:customStyle="1" w:styleId="859BED65CBBD484587D12CDC4049072A">
    <w:name w:val="859BED65CBBD484587D12CDC4049072A"/>
  </w:style>
  <w:style w:type="paragraph" w:customStyle="1" w:styleId="75814DB1614F4922861CE2BCE055DFAE">
    <w:name w:val="75814DB1614F4922861CE2BCE055DFAE"/>
  </w:style>
  <w:style w:type="paragraph" w:customStyle="1" w:styleId="32232F332FFC4EC48CE22ECF4485A180">
    <w:name w:val="32232F332FFC4EC48CE22ECF4485A180"/>
  </w:style>
  <w:style w:type="paragraph" w:customStyle="1" w:styleId="A42E668A039E49CEB4A7FDBC53F32079">
    <w:name w:val="A42E668A039E49CEB4A7FDBC53F32079"/>
  </w:style>
  <w:style w:type="paragraph" w:customStyle="1" w:styleId="6A0590544AF94234BD683DA2CB50781B">
    <w:name w:val="6A0590544AF94234BD683DA2CB50781B"/>
  </w:style>
  <w:style w:type="paragraph" w:customStyle="1" w:styleId="5B3E3198E0B244EC9EF341C0C005F116">
    <w:name w:val="5B3E3198E0B244EC9EF341C0C005F116"/>
  </w:style>
  <w:style w:type="paragraph" w:customStyle="1" w:styleId="16798954479A42CAAC641FD5E2DEE776">
    <w:name w:val="16798954479A42CAAC641FD5E2DEE776"/>
  </w:style>
  <w:style w:type="paragraph" w:customStyle="1" w:styleId="4A4019A564D248459F5F3C70D9F2F187">
    <w:name w:val="4A4019A564D248459F5F3C70D9F2F187"/>
  </w:style>
  <w:style w:type="paragraph" w:customStyle="1" w:styleId="BD7A9F47198544DD982A654C40F80171">
    <w:name w:val="BD7A9F47198544DD982A654C40F80171"/>
  </w:style>
  <w:style w:type="paragraph" w:customStyle="1" w:styleId="186CCD2F04454BBB80D7385611688056">
    <w:name w:val="186CCD2F04454BBB80D7385611688056"/>
  </w:style>
  <w:style w:type="paragraph" w:customStyle="1" w:styleId="9C7BE5E1D03A4A439A10DCA5AF5A241F">
    <w:name w:val="9C7BE5E1D03A4A439A10DCA5AF5A241F"/>
  </w:style>
  <w:style w:type="paragraph" w:customStyle="1" w:styleId="7C4019EED9DC4C57935796A8499AED11">
    <w:name w:val="7C4019EED9DC4C57935796A8499AED11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673727FC04404A6DAEAE0BE4C9300E1A">
    <w:name w:val="673727FC04404A6DAEAE0BE4C9300E1A"/>
  </w:style>
  <w:style w:type="paragraph" w:customStyle="1" w:styleId="AF1FFBE73C4C4D729BF39D886E7CD40C">
    <w:name w:val="AF1FFBE73C4C4D729BF39D886E7CD40C"/>
  </w:style>
  <w:style w:type="paragraph" w:customStyle="1" w:styleId="F317A4B23FDE4655A7B3581E3D2C9EF8">
    <w:name w:val="F317A4B23FDE4655A7B3581E3D2C9EF8"/>
  </w:style>
  <w:style w:type="paragraph" w:customStyle="1" w:styleId="8DBE0EAC371E4D6F98D5C3AFDA60B692">
    <w:name w:val="8DBE0EAC371E4D6F98D5C3AFDA60B692"/>
  </w:style>
  <w:style w:type="paragraph" w:customStyle="1" w:styleId="D3649C7DFEAC450893DF1ECA3D8AF5BA">
    <w:name w:val="D3649C7DFEAC450893DF1ECA3D8AF5BA"/>
  </w:style>
  <w:style w:type="paragraph" w:customStyle="1" w:styleId="8BA4A2E4524146049449CA41F1B93315">
    <w:name w:val="8BA4A2E4524146049449CA41F1B93315"/>
  </w:style>
  <w:style w:type="paragraph" w:customStyle="1" w:styleId="548BF19D569A46A280EB40224E320584">
    <w:name w:val="548BF19D569A46A280EB40224E320584"/>
  </w:style>
  <w:style w:type="paragraph" w:customStyle="1" w:styleId="3178F1A6FE1C4C7FAD198CD0B3F1D38B">
    <w:name w:val="3178F1A6FE1C4C7FAD198CD0B3F1D38B"/>
  </w:style>
  <w:style w:type="paragraph" w:customStyle="1" w:styleId="17854733FE7E4C3FBFF4F80A4E60A926">
    <w:name w:val="17854733FE7E4C3FBFF4F80A4E60A926"/>
  </w:style>
  <w:style w:type="paragraph" w:customStyle="1" w:styleId="BB8D3047FE174F2188BBCB41F13FC36D">
    <w:name w:val="BB8D3047FE174F2188BBCB41F13FC36D"/>
  </w:style>
  <w:style w:type="paragraph" w:customStyle="1" w:styleId="4DA79CEC693D4C948E7035C74AF930D6">
    <w:name w:val="4DA79CEC693D4C948E7035C74AF930D6"/>
  </w:style>
  <w:style w:type="paragraph" w:customStyle="1" w:styleId="E4E4F780F48641F7B290700062FAA67C">
    <w:name w:val="E4E4F780F48641F7B290700062FAA67C"/>
  </w:style>
  <w:style w:type="paragraph" w:customStyle="1" w:styleId="EC42D8409F904C4AA61BD46F76B44C3D">
    <w:name w:val="EC42D8409F904C4AA61BD46F76B44C3D"/>
  </w:style>
  <w:style w:type="paragraph" w:customStyle="1" w:styleId="69BC23C8AD354E6DA31ACE4019AED185">
    <w:name w:val="69BC23C8AD354E6DA31ACE4019AED185"/>
  </w:style>
  <w:style w:type="paragraph" w:customStyle="1" w:styleId="D5480F4FE08D440D897397827570244D">
    <w:name w:val="D5480F4FE08D440D897397827570244D"/>
  </w:style>
  <w:style w:type="paragraph" w:customStyle="1" w:styleId="C9C87E95047A47BEAA4A1350D334EC75">
    <w:name w:val="C9C87E95047A47BEAA4A1350D334EC75"/>
  </w:style>
  <w:style w:type="paragraph" w:customStyle="1" w:styleId="619A030945774640A0E1885C4F3BA7BF">
    <w:name w:val="619A030945774640A0E1885C4F3BA7BF"/>
  </w:style>
  <w:style w:type="paragraph" w:customStyle="1" w:styleId="AA798DD4107943E79D8558E0AE082FBF">
    <w:name w:val="AA798DD4107943E79D8558E0AE082FBF"/>
  </w:style>
  <w:style w:type="paragraph" w:customStyle="1" w:styleId="156C772B140046529F608A42D71BCE42">
    <w:name w:val="156C772B140046529F608A42D71BCE42"/>
  </w:style>
  <w:style w:type="paragraph" w:customStyle="1" w:styleId="20D1AD403CE643DFA6C52D0AA6F9D84C">
    <w:name w:val="20D1AD403CE643DFA6C52D0AA6F9D84C"/>
  </w:style>
  <w:style w:type="paragraph" w:customStyle="1" w:styleId="A2EDE1C78894446CA3AEBEFF61D3B3EE">
    <w:name w:val="A2EDE1C78894446CA3AEBEFF61D3B3EE"/>
  </w:style>
  <w:style w:type="paragraph" w:customStyle="1" w:styleId="C6F5BBBC8DA246A4BA344A209348F66B">
    <w:name w:val="C6F5BBBC8DA246A4BA344A209348F66B"/>
  </w:style>
  <w:style w:type="paragraph" w:customStyle="1" w:styleId="81628387F064420AB1A6001D2E5FE234">
    <w:name w:val="81628387F064420AB1A6001D2E5FE234"/>
  </w:style>
  <w:style w:type="paragraph" w:customStyle="1" w:styleId="30584D1E87A9424E93A6457B045F253C">
    <w:name w:val="30584D1E87A9424E93A6457B045F253C"/>
  </w:style>
  <w:style w:type="paragraph" w:customStyle="1" w:styleId="F712F6035637485F9954CC002B17C4AA">
    <w:name w:val="F712F6035637485F9954CC002B17C4AA"/>
  </w:style>
  <w:style w:type="paragraph" w:customStyle="1" w:styleId="18F11082A87C477FAC1940F08DD17D01">
    <w:name w:val="18F11082A87C477FAC1940F08DD1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Surabi</dc:creator>
  <cp:keywords/>
  <dc:description/>
  <cp:lastModifiedBy>A, Surabi</cp:lastModifiedBy>
  <cp:revision>13</cp:revision>
  <dcterms:created xsi:type="dcterms:W3CDTF">2019-04-28T06:23:00Z</dcterms:created>
  <dcterms:modified xsi:type="dcterms:W3CDTF">2019-04-28T06:25:00Z</dcterms:modified>
  <cp:category/>
</cp:coreProperties>
</file>